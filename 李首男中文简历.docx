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2057400</wp:posOffset>
                </wp:positionH>
                <wp:positionV relativeFrom="page">
                  <wp:posOffset>304800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4pt;height:44.95pt;width:0pt;mso-position-vertical-relative:page;z-index:-251669504;mso-width-relative:page;mso-height-relative:page;" filled="f" stroked="t" coordsize="21600,21600" o:gfxdata="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FwwPnbAAAACgEAAA8AAAAAAAAAAQAgAAAAIgAAAGRy&#10;cy9kb3ducmV2LnhtbFBLAQIUABQAAAAIAIdO4kDg7p/iyQEAAFcDAAAOAAAAAAAAAAEAIAAAACoB&#10;AABkcnMvZTJvRG9jLnhtbFBLBQYAAAAABgAGAFkBAABlBQAAAAA=&#10;">
                <v:fill on="f" focussize="0,0"/>
                <v:stroke weight="1.5pt" color="#4E7282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1" locked="0" layoutInCell="1" allowOverlap="1">
                <wp:simplePos x="0" y="0"/>
                <wp:positionH relativeFrom="column">
                  <wp:posOffset>2094865</wp:posOffset>
                </wp:positionH>
                <wp:positionV relativeFrom="page">
                  <wp:posOffset>304800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bCs/>
                                <w:color w:val="4E7282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E7282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E7282"/>
                                <w:sz w:val="28"/>
                                <w:szCs w:val="28"/>
                                <w:lang w:val="en-US"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AI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E7282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营销岗、行政人员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4.95pt;margin-top:24pt;height:44.95pt;width:222.4pt;mso-position-vertical-relative:page;z-index:-251670528;v-text-anchor:middle;mso-width-relative:page;mso-height-relative:page;" filled="f" stroked="f" coordsize="21600,21600" o:gfxdata="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p5mP12QAAAAoBAAAPAAAAAAAA&#10;AAEAIAAAACIAAABkcnMvZG93bnJldi54bWxQSwECFAAUAAAACACHTuJA/Oc4yhECAADo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bCs/>
                          <w:color w:val="4E7282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E7282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求职意向：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E7282"/>
                          <w:sz w:val="28"/>
                          <w:szCs w:val="28"/>
                          <w:lang w:val="en-US"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AI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E7282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营销岗、行政人员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1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9.75pt;height:73.35pt;width:165pt;mso-position-vertical-relative:page;z-index:-251671552;mso-width-relative:page;mso-height-relative:page;" filled="f" stroked="f" coordsize="21600,21600" o:gfxdata="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mnyU+1QAAAAgBAAAPAAAAAAAAAAEA&#10;IAAAACIAAABkcnMvZG93bnJldi54bWxQSwECFAAUAAAACACHTuJA0nLoIRICAADlAwAADgAAAAAA&#10;AAABACAAAAAk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-251666432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-251667456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iQlcNtoAAAAKAQAADwAAAAAAAAABACAAAAAiAAAAZHJzL2Rvd25yZXYueG1sUEsBAhQAFAAA&#10;AAgAh07iQCCPEWG4CQAARTUAAA4AAAAAAAAAAQAgAAAAKQEAAGRycy9lMm9Eb2MueG1sUEsFBgAA&#10;AAAGAAYAWQEAAFM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-251668480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-251661312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</w: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vertical-relative:page;z-index:-251665408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fWeEIdgA&#10;AAAJAQAADwAAAAAAAAABACAAAAAiAAAAZHJzL2Rvd25yZXYueG1sUEsBAhQAFAAAAAgAh07iQMzF&#10;wAFZBAAAbREAAA4AAAAAAAAAAQAgAAAAJwEAAGRycy9lMm9Eb2MueG1sUEsFBgAAAAAGAAYAWQEA&#10;APIH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63360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rUplW1QAAAAoBAAAPAAAAAAAAAAEAIAAAACIAAABkcnMvZG93bnJldi54bWxQ&#10;SwECFAAUAAAACACHTuJAn5i2B8EBAABOAwAADgAAAAAAAAABACAAAAAkAQAAZHJzL2Uyb0RvYy54&#10;bWxQSwUGAAAAAAYABgBZAQAAVwUAAAAA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5476875</wp:posOffset>
            </wp:positionH>
            <wp:positionV relativeFrom="paragraph">
              <wp:posOffset>101600</wp:posOffset>
            </wp:positionV>
            <wp:extent cx="974090" cy="1314450"/>
            <wp:effectExtent l="0" t="0" r="16510" b="0"/>
            <wp:wrapSquare wrapText="bothSides"/>
            <wp:docPr id="11" name="图片 11" descr="a6782748847d41fd193f7646ec9cb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a6782748847d41fd193f7646ec9cb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1411605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37715" y="1466215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exact"/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111.15pt;height:72pt;width:72pt;mso-position-vertical-relative:page;z-index:-251650048;mso-width-relative:page;mso-height-relative:page;" filled="f" stroked="f" coordsize="21600,21600" o:gfxdata="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UFny3Y&#10;AAAACgEAAA8AAAAAAAAAAQAgAAAAIgAAAGRycy9kb3ducmV2LnhtbFBLAQIUABQAAAAIAIdO4kAX&#10;RmzTIAIAAB0EAAAOAAAAAAAAAAEAIAAAACc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adjustRightInd w:val="0"/>
                        <w:snapToGrid w:val="0"/>
                        <w:spacing w:line="240" w:lineRule="exact"/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2609215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年    龄：2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政治面貌：共青团员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：沈阳师范大学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：本科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住    址：辽宁省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沈阳市沈北新区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45pt;margin-top:132pt;height:93.65pt;width:175.55pt;mso-position-vertical-relative:page;z-index:-251662336;v-text-anchor:middle;mso-width-relative:page;mso-height-relative:page;" filled="f" stroked="f" coordsize="21600,21600" o:gfxdata="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YA4JI9sAAAALAQAA&#10;DwAAAAAAAAABACAAAAAiAAAAZHJzL2Rvd25yZXYueG1sUEsBAhQAFAAAAAgAh07iQHtZBBUWAgAA&#10;6gMAAA4AAAAAAAAAAQAgAAAAKg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年    龄：2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政治面貌：共青团员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：沈阳师范大学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：本科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住    址：辽宁省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沈阳市沈北新区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2258060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5806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：李首男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18241591847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13314081391@163.com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132pt;height:93.65pt;width:177.8pt;mso-position-vertical-relative:page;z-index:-251664384;v-text-anchor:middle;mso-width-relative:page;mso-height-relative:page;" filled="f" stroked="f" coordsize="21600,21600" o:gfxdata="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KAIiXbAAAACgEAAA8A&#10;AAAAAAAAAQAgAAAAIgAAAGRycy9kb3ducmV2LnhtbFBLAQIUABQAAAAIAIdO4kDjjrIKFAIAAOkD&#10;AAAOAAAAAAAAAAEAIAAAACo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：李首男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18241591847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 箱：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13314081391@163.com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-73025</wp:posOffset>
                </wp:positionH>
                <wp:positionV relativeFrom="page">
                  <wp:posOffset>3024505</wp:posOffset>
                </wp:positionV>
                <wp:extent cx="6798945" cy="318135"/>
                <wp:effectExtent l="0" t="0" r="1905" b="571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713" cy="318269"/>
                          <a:chOff x="231" y="-35206"/>
                          <a:chExt cx="6798713" cy="319606"/>
                        </a:xfrm>
                      </wpg:grpSpPr>
                      <wpg:grpSp>
                        <wpg:cNvPr id="4" name="组合 81"/>
                        <wpg:cNvGrpSpPr>
                          <a:grpSpLocks noChangeAspect="1"/>
                        </wpg:cNvGrpSpPr>
                        <wpg:grpSpPr>
                          <a:xfrm>
                            <a:off x="231" y="-35206"/>
                            <a:ext cx="1395047" cy="319606"/>
                            <a:chOff x="234" y="-48736"/>
                            <a:chExt cx="1394313" cy="442431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138586" y="-48736"/>
                              <a:ext cx="1255961" cy="287889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8" name="直接连接符 20"/>
                        <wps:cNvCnPr/>
                        <wps:spPr>
                          <a:xfrm>
                            <a:off x="150721" y="174675"/>
                            <a:ext cx="664822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75pt;margin-top:238.15pt;height:25.05pt;width:535.35pt;mso-position-vertical-relative:page;z-index:-251658240;mso-width-relative:page;mso-height-relative:page;" coordorigin="231,-35206" coordsize="6798713,319606" o:gfxdata="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">
                <o:lock v:ext="edit" aspectratio="f"/>
                <v:group id="组合 81" o:spid="_x0000_s1026" o:spt="203" style="position:absolute;left:231;top:-35206;height:319606;width:1395046;" coordorigin="234,-48736" coordsize="1394313,442431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138586;top:-48736;height:287889;width:1255961;v-text-anchor:middle;" fillcolor="#4E7282" filled="t" stroked="f" coordsize="1406296,288031" o:gfxdata="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YF+j7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294,0;1045955,0;1255961,287889;1186300,287889;920156,0;955541,0;1165547,287889;1130162,287889;0,0;899403,0;1109409,287889;0,287889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MHJlo70AAADb&#10;AAAADwAAAGRycy9kb3ducmV2LnhtbEWPQWvCQBSE70L/w/IKvZndeKiSukopFoOCaOqlt0f2NQnN&#10;vg3ZNeq/dwXB4zAz3zDz5cW2YqDeN441pIkCQVw603Cl4fjzPZ6B8AHZYOuYNFzJw3LxMppjZtyZ&#10;DzQUoRIRwj5DDXUIXSalL2uy6BPXEUfvz/UWQ5R9JU2P5wi3rZwo9S4tNhwXauzoq6byvzhZDavt&#10;7Pe42a1Utcc2XdOQfxYq1/rtNVUfIAJdwjP8aOdGw2QK9y/xB8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cmW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50721;top:174675;height:0;width:6648223;" filled="f" stroked="t" coordsize="21600,21600" o:gfxdata="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3SAK/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91440</wp:posOffset>
                </wp:positionH>
                <wp:positionV relativeFrom="page">
                  <wp:posOffset>3055620</wp:posOffset>
                </wp:positionV>
                <wp:extent cx="914400" cy="91440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2pt;margin-top:240.6pt;height:72pt;width:72pt;mso-position-vertical-relative:page;z-index:-251649024;mso-width-relative:page;mso-height-relative:page;" filled="f" stroked="f" coordsize="21600,21600" o:gfxdata="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fwfitcAAAAKAQAADwAA&#10;AAAAAAABACAAAAAiAAAAZHJzL2Rvd25yZXYueG1sUEsBAhQAFAAAAAgAh07iQFN/GOcXAgAAEQQA&#10;AA4AAAAAAAAAAQAgAAAAJgEAAGRycy9lMm9Eb2MueG1sUEsFBgAAAAAGAAYAWQEAAK8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adjustRightInd w:val="0"/>
                        <w:snapToGrid w:val="0"/>
                        <w:spacing w:line="240" w:lineRule="exact"/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margin">
                  <wp:posOffset>100330</wp:posOffset>
                </wp:positionH>
                <wp:positionV relativeFrom="page">
                  <wp:posOffset>3293110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久屹机械制造有限公司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 助学老师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郑博峰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210" w:firstLineChars="10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负责使顾客了解公司产品，针对客户业务进行针对性推荐，并将顾客需求表达给生产部门，协调技术问题。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-202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罗森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（沈阳）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200" w:firstLineChars="10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参与省内多家加盟及直营店的日常经营，进行日常各店的日常经营，进货与各店之间的转货，统计临期与畅销产品，规划促销与节假日活动，会员与礼品管理等。</w:t>
                            </w:r>
                          </w:p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2024.10 -2025.6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博宇金属贸易公司</w:t>
                            </w:r>
                          </w:p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200" w:firstLineChars="10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在沈阳销售部做toB销售，电销，期货交易，跟单，对接客户，电访客户，售后维护。</w:t>
                            </w:r>
                          </w:p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2025.8-2025.12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 天童美语</w:t>
                            </w:r>
                          </w:p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 在天童美语做toC销售地推，客群维护运营。</w:t>
                            </w:r>
                          </w:p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2026.1-2026.2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锦书教育</w:t>
                            </w:r>
                          </w:p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 在去锦书教育进行电销，直播销售。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.9pt;margin-top:259.3pt;height:164pt;width:506.25pt;mso-position-horizontal-relative:margin;mso-position-vertical-relative:page;z-index:-251658240;v-text-anchor:middle;mso-width-relative:page;mso-height-relative:page;" filled="f" stroked="f" coordsize="21600,21600" o:gfxdata="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o1/HTbAAAADAEAAA8AAAAAAAAA&#10;AQAgAAAAIgAAAGRycy9kb3ducmV2LnhtbFBLAQIUABQAAAAIAIdO4kBBWczlDgIAAN8DAAAOAAAA&#10;AAAAAAEAIAAAACo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7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10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久屹机械制造有限公司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 助学老师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郑博峰</w:t>
                      </w:r>
                    </w:p>
                    <w:p>
                      <w:pPr>
                        <w:adjustRightInd w:val="0"/>
                        <w:snapToGrid w:val="0"/>
                        <w:ind w:firstLine="210" w:firstLineChars="10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负责使顾客了解公司产品，针对客户业务进行针对性推荐，并将顾客需求表达给生产部门，协调技术问题。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-202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罗森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（沈阳）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</w:t>
                      </w:r>
                    </w:p>
                    <w:p>
                      <w:pPr>
                        <w:pStyle w:val="12"/>
                        <w:adjustRightInd w:val="0"/>
                        <w:snapToGrid w:val="0"/>
                        <w:ind w:firstLine="200" w:firstLineChars="10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参与省内多家加盟及直营店的日常经营，进行日常各店的日常经营，进货与各店之间的转货，统计临期与畅销产品，规划促销与节假日活动，会员与礼品管理等。</w:t>
                      </w:r>
                    </w:p>
                    <w:p>
                      <w:pPr>
                        <w:pStyle w:val="12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2024.10 -2025.6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博宇金属贸易公司</w:t>
                      </w:r>
                    </w:p>
                    <w:p>
                      <w:pPr>
                        <w:pStyle w:val="12"/>
                        <w:adjustRightInd w:val="0"/>
                        <w:snapToGrid w:val="0"/>
                        <w:ind w:firstLine="200" w:firstLineChars="10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在沈阳销售部做toB销售，电销，期货交易，跟单，对接客户，电访客户，售后维护。</w:t>
                      </w:r>
                    </w:p>
                    <w:p>
                      <w:pPr>
                        <w:pStyle w:val="12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2025.8-2025.12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 天童美语</w:t>
                      </w:r>
                    </w:p>
                    <w:p>
                      <w:pPr>
                        <w:pStyle w:val="12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 在天童美语做toC销售地推，客群维护运营。</w:t>
                      </w:r>
                    </w:p>
                    <w:p>
                      <w:pPr>
                        <w:pStyle w:val="12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2026.1-2026.2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   锦书教育</w:t>
                      </w:r>
                    </w:p>
                    <w:p>
                      <w:pPr>
                        <w:pStyle w:val="12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 在去锦书教育进行电销，直播销售。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8898255</wp:posOffset>
                </wp:positionV>
                <wp:extent cx="914400" cy="91440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hint="default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9pt;margin-top:700.65pt;height:72pt;width:72pt;mso-position-vertical-relative:page;z-index:-251604992;mso-width-relative:page;mso-height-relative:page;" filled="f" stroked="f" coordsize="21600,21600" o:gfxdata="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GiFl7YAAAADAEAAA8A&#10;AAAAAAAAAQAgAAAAIgAAAGRycy9kb3ducmV2LnhtbFBLAQIUABQAAAAIAIdO4kBqaRrEFwIAABEE&#10;AAAOAAAAAAAAAAEAIAAAACcBAABkcnMvZTJvRG9jLnhtbFBLBQYAAAAABgAGAFkBAACw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adjustRightInd w:val="0"/>
                        <w:snapToGrid w:val="0"/>
                        <w:spacing w:line="240" w:lineRule="exact"/>
                        <w:rPr>
                          <w:rFonts w:hint="default" w:ascii="微软雅黑" w:hAnsi="微软雅黑" w:eastAsia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2627630</wp:posOffset>
                </wp:positionH>
                <wp:positionV relativeFrom="paragraph">
                  <wp:posOffset>3554095</wp:posOffset>
                </wp:positionV>
                <wp:extent cx="2336165" cy="1588770"/>
                <wp:effectExtent l="4445" t="4445" r="21590" b="6985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97300" y="7726680"/>
                          <a:ext cx="2336165" cy="158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微软雅黑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2160905" cy="1265555"/>
                                  <wp:effectExtent l="0" t="0" r="10795" b="10795"/>
                                  <wp:docPr id="67" name="图片 67" descr="3d89e5706351e08e94998de4b4b9582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" name="图片 67" descr="3d89e5706351e08e94998de4b4b9582b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0905" cy="1265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9pt;margin-top:279.85pt;height:125.1pt;width:183.95pt;z-index:251673600;mso-width-relative:page;mso-height-relative:page;" fillcolor="#FFFFFF [3201]" filled="t" stroked="t" coordsize="21600,21600" o:gfxdata="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CRK7Y2QAAAAsBAAAPAAAA&#10;AAAAAAEAIAAAACIAAABkcnMvZG93bnJldi54bWxQSwECFAAUAAAACACHTuJAEBXE200CAAB4BAAA&#10;DgAAAAAAAAABACAAAAAo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rPr>
                          <w:rFonts w:hint="eastAsia" w:eastAsia="微软雅黑"/>
                          <w:lang w:eastAsia="zh-CN"/>
                        </w:rPr>
                        <w:drawing>
                          <wp:inline distT="0" distB="0" distL="114300" distR="114300">
                            <wp:extent cx="2160905" cy="1265555"/>
                            <wp:effectExtent l="0" t="0" r="10795" b="10795"/>
                            <wp:docPr id="67" name="图片 67" descr="3d89e5706351e08e94998de4b4b9582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" name="图片 67" descr="3d89e5706351e08e94998de4b4b9582b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0905" cy="1265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78740</wp:posOffset>
                </wp:positionH>
                <wp:positionV relativeFrom="paragraph">
                  <wp:posOffset>3554095</wp:posOffset>
                </wp:positionV>
                <wp:extent cx="2542540" cy="1576070"/>
                <wp:effectExtent l="4445" t="4445" r="5715" b="19685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5510" y="7651115"/>
                          <a:ext cx="2542540" cy="1576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微软雅黑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2210435" cy="1473835"/>
                                  <wp:effectExtent l="0" t="0" r="18415" b="12065"/>
                                  <wp:docPr id="65" name="图片 65" descr="img_531e820a5595fc586893523c67e85ca3(2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" name="图片 65" descr="img_531e820a5595fc586893523c67e85ca3(2)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0435" cy="14738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2pt;margin-top:279.85pt;height:124.1pt;width:200.2pt;z-index:251672576;mso-width-relative:page;mso-height-relative:page;" fillcolor="#FFFFFF [3201]" filled="t" stroked="t" coordsize="21600,21600" o:gfxdata="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6NLvZ9YAAAALAQAADwAAAAAAAAAB&#10;ACAAAAAiAAAAZHJzL2Rvd25yZXYueG1sUEsBAhQAFAAAAAgAh07iQGeeAktLAgAAdwQAAA4AAAAA&#10;AAAAAQAgAAAAJQ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rPr>
                          <w:rFonts w:hint="eastAsia" w:eastAsia="微软雅黑"/>
                          <w:lang w:eastAsia="zh-CN"/>
                        </w:rPr>
                        <w:drawing>
                          <wp:inline distT="0" distB="0" distL="114300" distR="114300">
                            <wp:extent cx="2210435" cy="1473835"/>
                            <wp:effectExtent l="0" t="0" r="18415" b="12065"/>
                            <wp:docPr id="65" name="图片 65" descr="img_531e820a5595fc586893523c67e85ca3(2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" name="图片 65" descr="img_531e820a5595fc586893523c67e85ca3(2)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0435" cy="14738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76835</wp:posOffset>
                </wp:positionH>
                <wp:positionV relativeFrom="page">
                  <wp:posOffset>7005320</wp:posOffset>
                </wp:positionV>
                <wp:extent cx="914400" cy="91440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05pt;margin-top:551.6pt;height:72pt;width:72pt;mso-position-vertical-relative:page;z-index:-251632640;mso-width-relative:page;mso-height-relative:page;" filled="f" stroked="f" coordsize="21600,21600" o:gfxdata="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vsfnd9gAAAAMAQAADwAA&#10;AAAAAAABACAAAAAiAAAAZHJzL2Rvd25yZXYueG1sUEsBAhQAFAAAAAgAh07iQNOAD8AWAgAAEQQA&#10;AA4AAAAAAAAAAQAgAAAAJwEAAGRycy9lMm9Eb2MueG1sUEsFBgAAAAAGAAYAWQEAAK8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adjustRightInd w:val="0"/>
                        <w:snapToGrid w:val="0"/>
                        <w:spacing w:line="240" w:lineRule="exact"/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-71755</wp:posOffset>
                </wp:positionH>
                <wp:positionV relativeFrom="page">
                  <wp:posOffset>6972935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65pt;margin-top:549.05pt;height:22.35pt;width:534pt;mso-position-vertical-relative:page;z-index:-251660288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Ph9FY7cAAADb&#10;AAAADwAAAGRycy9kb3ducmV2LnhtbEWPzQrCMBCE74LvEFbwZtNWEK1GD4LowYs/eF6ata02m9JE&#10;rW9vBMHjMDPfMItVZ2rxpNZVlhUkUQyCOLe64kLB+bQZTUE4j6yxtkwK3uRgtez3Fphp++IDPY++&#10;EAHCLkMFpfdNJqXLSzLoItsQB+9qW4M+yLaQusVXgJtapnE8kQYrDgslNrQuKb8fH0ZB3e3xNr53&#10;s2KTSH0Z51si3Co1HCTxHISnzv/Dv/ZOK0h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+H0Vj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T0ljoL0AAADb&#10;AAAADwAAAGRycy9kb3ducmV2LnhtbEWPQWvCQBSE70L/w/IKvZndWBBJXaUUi0FBNPXS2yP7moRm&#10;34bsGvXfu4LgcZiZb5j58mJbMVDvG8ca0kSBIC6dabjScPz5Hs9A+IBssHVMGq7kYbl4Gc0xM+7M&#10;BxqKUIkIYZ+hhjqELpPSlzVZ9InriKP353qLIcq+kqbHc4TbVk6UmkqLDceFGjv6qqn8L05Ww2o7&#10;+z1uditV7bFN1zTkn4XKtX57TdUHiECX8Aw/2rnRMHmH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SWO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tgUIurcAAADb&#10;AAAADwAAAGRycy9kb3ducmV2LnhtbEWPzQrCMBCE74LvEFbwpqlF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2BQi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85090</wp:posOffset>
                </wp:positionH>
                <wp:positionV relativeFrom="page">
                  <wp:posOffset>6089015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210" w:firstLineChars="100"/>
                              <w:rPr>
                                <w:rFonts w:hint="default" w:ascii="微软雅黑" w:hAnsi="微软雅黑" w:eastAsia="微软雅黑" w:cs="Times New Roman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szCs w:val="21"/>
                              </w:rPr>
                              <w:t>2020.09-202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szCs w:val="21"/>
                              </w:rPr>
                              <w:t>.06                   沈阳师范大学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szCs w:val="21"/>
                                <w:lang w:val="en-US" w:eastAsia="zh-CN"/>
                              </w:rPr>
                              <w:t>校团委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szCs w:val="21"/>
                              </w:rPr>
                              <w:t>部员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szCs w:val="21"/>
                                <w:lang w:val="en-US" w:eastAsia="zh-CN"/>
                              </w:rPr>
                              <w:t>第二课堂成绩单管理部</w:t>
                            </w:r>
                          </w:p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210" w:firstLineChars="100"/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szCs w:val="21"/>
                                <w:lang w:val="en-US" w:eastAsia="zh-CN"/>
                              </w:rPr>
                              <w:t>2022.06-2023.06                   沈阳师范大学组织部部员，新媒体中心部长</w:t>
                            </w:r>
                          </w:p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210" w:firstLineChars="100"/>
                              <w:rPr>
                                <w:rFonts w:hint="default" w:ascii="微软雅黑" w:hAnsi="微软雅黑" w:eastAsia="微软雅黑" w:cs="Times New Roman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szCs w:val="21"/>
                                <w:lang w:val="en-US" w:eastAsia="zh-CN"/>
                              </w:rPr>
                              <w:t>2020.10-2024.06                   班级内任团支书</w:t>
                            </w:r>
                          </w:p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 w:eastAsia="微软雅黑" w:cs="Times New Roman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7pt;margin-top:479.45pt;height:94.5pt;width:506.25pt;mso-position-vertical-relative:page;z-index:-251656192;v-text-anchor:middle;mso-width-relative:page;mso-height-relative:page;" filled="f" stroked="f" coordsize="21600,21600" o:gfxdata="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PiboLcAAAADQEAAA8AAAAAAAAA&#10;AQAgAAAAIgAAAGRycy9kb3ducmV2LnhtbFBLAQIUABQAAAAIAIdO4kCNU5+/DQIAAN8DAAAOAAAA&#10;AAAAAAEAIAAAACs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2"/>
                        <w:adjustRightInd w:val="0"/>
                        <w:snapToGrid w:val="0"/>
                        <w:ind w:firstLine="210" w:firstLineChars="100"/>
                        <w:rPr>
                          <w:rFonts w:hint="default" w:ascii="微软雅黑" w:hAnsi="微软雅黑" w:eastAsia="微软雅黑" w:cs="Times New Roman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szCs w:val="21"/>
                        </w:rPr>
                        <w:t>2020.09-202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szCs w:val="21"/>
                        </w:rPr>
                        <w:t>.06                   沈阳师范大学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szCs w:val="21"/>
                          <w:lang w:val="en-US" w:eastAsia="zh-CN"/>
                        </w:rPr>
                        <w:t>校团委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szCs w:val="21"/>
                        </w:rPr>
                        <w:t>部员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szCs w:val="21"/>
                          <w:lang w:val="en-US" w:eastAsia="zh-CN"/>
                        </w:rPr>
                        <w:t>第二课堂成绩单管理部</w:t>
                      </w:r>
                    </w:p>
                    <w:p>
                      <w:pPr>
                        <w:pStyle w:val="12"/>
                        <w:adjustRightInd w:val="0"/>
                        <w:snapToGrid w:val="0"/>
                        <w:ind w:firstLine="210" w:firstLineChars="100"/>
                        <w:rPr>
                          <w:rFonts w:hint="eastAsia" w:ascii="微软雅黑" w:hAnsi="微软雅黑" w:eastAsia="微软雅黑" w:cs="Times New Roman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szCs w:val="21"/>
                          <w:lang w:val="en-US" w:eastAsia="zh-CN"/>
                        </w:rPr>
                        <w:t>2022.06-2023.06                   沈阳师范大学组织部部员，新媒体中心部长</w:t>
                      </w:r>
                    </w:p>
                    <w:p>
                      <w:pPr>
                        <w:pStyle w:val="12"/>
                        <w:adjustRightInd w:val="0"/>
                        <w:snapToGrid w:val="0"/>
                        <w:ind w:firstLine="210" w:firstLineChars="100"/>
                        <w:rPr>
                          <w:rFonts w:hint="default" w:ascii="微软雅黑" w:hAnsi="微软雅黑" w:eastAsia="微软雅黑" w:cs="Times New Roman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szCs w:val="21"/>
                          <w:lang w:val="en-US" w:eastAsia="zh-CN"/>
                        </w:rPr>
                        <w:t>2020.10-2024.06                   班级内任团支书</w:t>
                      </w:r>
                    </w:p>
                    <w:p>
                      <w:pPr>
                        <w:pStyle w:val="12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 w:eastAsia="微软雅黑" w:cs="Times New Roman"/>
                          <w:color w:val="414141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75565</wp:posOffset>
                </wp:positionH>
                <wp:positionV relativeFrom="page">
                  <wp:posOffset>5838825</wp:posOffset>
                </wp:positionV>
                <wp:extent cx="914400" cy="9144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95pt;margin-top:459.75pt;height:72pt;width:72pt;mso-position-vertical-relative:page;z-index:-251646976;mso-width-relative:page;mso-height-relative:page;" filled="f" stroked="f" coordsize="21600,21600" o:gfxdata="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kFtR29gAAAAMAQAADwAA&#10;AAAAAAABACAAAAAiAAAAZHJzL2Rvd25yZXYueG1sUEsBAhQAFAAAAAgAh07iQDLsUiEWAgAAEQQA&#10;AA4AAAAAAAAAAQAgAAAAJwEAAGRycy9lMm9Eb2MueG1sUEsFBgAAAAAGAAYAWQEAAK8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adjustRightInd w:val="0"/>
                        <w:snapToGrid w:val="0"/>
                        <w:spacing w:line="240" w:lineRule="exact"/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-78740</wp:posOffset>
                </wp:positionH>
                <wp:positionV relativeFrom="page">
                  <wp:posOffset>5795645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2pt;margin-top:456.35pt;height:22.3pt;width:534pt;mso-position-vertical-relative:page;z-index:-251657216;mso-width-relative:page;mso-height-relative:page;" coordsize="6781800,284400" o:gfxdata="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思源黑体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attachedTemplate r:id="rId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MWY1NTA4YmRlNTllMDkwNDUzNTc3YWQxZWEyMTcifQ=="/>
  </w:docVars>
  <w:rsids>
    <w:rsidRoot w:val="1D06237C"/>
    <w:rsid w:val="00033B00"/>
    <w:rsid w:val="00050DD0"/>
    <w:rsid w:val="000A15E2"/>
    <w:rsid w:val="000A477B"/>
    <w:rsid w:val="000B1AFC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3F6A29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1357B"/>
    <w:rsid w:val="00F4103D"/>
    <w:rsid w:val="00FF5D10"/>
    <w:rsid w:val="00FF7F4E"/>
    <w:rsid w:val="010D0692"/>
    <w:rsid w:val="022F48F3"/>
    <w:rsid w:val="0F574DC6"/>
    <w:rsid w:val="105C723F"/>
    <w:rsid w:val="19087221"/>
    <w:rsid w:val="195D79BA"/>
    <w:rsid w:val="1D06237C"/>
    <w:rsid w:val="21CB7B54"/>
    <w:rsid w:val="22C005AD"/>
    <w:rsid w:val="279D5556"/>
    <w:rsid w:val="37F70807"/>
    <w:rsid w:val="41CD38AE"/>
    <w:rsid w:val="45513D03"/>
    <w:rsid w:val="49502288"/>
    <w:rsid w:val="4C921D66"/>
    <w:rsid w:val="4DF06083"/>
    <w:rsid w:val="5E3D0154"/>
    <w:rsid w:val="69F745C9"/>
    <w:rsid w:val="6A5A0660"/>
    <w:rsid w:val="73AA76E7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字符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字符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2">
    <w:name w:val="列表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TotalTime>6</TotalTime>
  <ScaleCrop>false</ScaleCrop>
  <LinksUpToDate>false</LinksUpToDate>
  <CharactersWithSpaces>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2017-06-14T05:57:00Z</dcterms:created>
  <dc:creator>kedao</dc:creator>
  <cp:lastModifiedBy>Administrator</cp:lastModifiedBy>
  <dcterms:modified xsi:type="dcterms:W3CDTF">2026-05-28T14:37:05Z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B501C5308E1F4F878CB293017AED5D6F_12</vt:lpwstr>
  </property>
</Properties>
</file>